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0492" w:rsidRDefault="007F587E">
      <w:pPr>
        <w:spacing w:line="480" w:lineRule="auto"/>
      </w:pPr>
      <w:r>
        <w:t>King Martin</w:t>
      </w:r>
    </w:p>
    <w:p w:rsidR="00B70492" w:rsidRDefault="007F587E">
      <w:pPr>
        <w:spacing w:line="480" w:lineRule="auto"/>
      </w:pPr>
      <w:r>
        <w:t>CS-530</w:t>
      </w:r>
    </w:p>
    <w:p w:rsidR="00B70492" w:rsidRDefault="007F587E">
      <w:pPr>
        <w:spacing w:line="480" w:lineRule="auto"/>
        <w:ind w:left="2880" w:firstLine="720"/>
      </w:pPr>
      <w:r>
        <w:t>Evaluating and Debugging Code</w:t>
      </w:r>
      <w:r>
        <w:tab/>
      </w:r>
      <w:r>
        <w:tab/>
      </w:r>
    </w:p>
    <w:p w:rsidR="00B70492" w:rsidRDefault="007F587E">
      <w:pPr>
        <w:pStyle w:val="ListParagraph"/>
        <w:numPr>
          <w:ilvl w:val="0"/>
          <w:numId w:val="1"/>
        </w:numPr>
        <w:spacing w:line="480" w:lineRule="auto"/>
      </w:pPr>
      <w:r>
        <w:t xml:space="preserve">Debugging with Copilot as a pair programmer was an efficient process. The model did well at identifying different types of errors in the code. In my initial prompt, I only asked it to </w:t>
      </w:r>
      <w:r>
        <w:t>identify issues without fixing them, and it was able to recognize syntax, logic, and runtime errors accurately. It also demonstrated a good understanding of the code and its purpose, particularly when evaluating the inner_calc(y) function. The function did</w:t>
      </w:r>
      <w:r>
        <w:t xml:space="preserve"> not accept a parameter, yet it was called with one. Copilot also correctly recognized that this was a debugging assignment, and that lines such as numbers = "123" were intentionally included to add complexity to the process.</w:t>
      </w:r>
    </w:p>
    <w:p w:rsidR="00B70492" w:rsidRDefault="007F587E">
      <w:pPr>
        <w:pStyle w:val="ListParagraph"/>
        <w:spacing w:before="240" w:after="240" w:line="480" w:lineRule="auto"/>
      </w:pPr>
      <w:r>
        <w:t>Another strength was Copilot’s</w:t>
      </w:r>
      <w:r>
        <w:t xml:space="preserve"> consideration of memory usage when suggesting solutions. For example, when rewriting the line result_string[0] = 'S'*, it chose the more efficient solution based on memory usage rather than simply selecting an alternative that worked. However, one issue I</w:t>
      </w:r>
      <w:r>
        <w:t xml:space="preserve"> noticed was that Copilot sometimes took the liberty of addressing errors beyond those I specifically asked it to fix. Although I tried to keep my prompts concise and provide as much context as possible, this showed me that I could be more specific about t</w:t>
      </w:r>
      <w:r>
        <w:t>he scope of each request. Overall, I was pleased with Copilot’s performance, both in evaluating and debugging the code and in assessing its own work.</w:t>
      </w:r>
    </w:p>
    <w:p w:rsidR="00B70492" w:rsidRDefault="007F587E">
      <w:pPr>
        <w:pStyle w:val="ListParagraph"/>
        <w:numPr>
          <w:ilvl w:val="0"/>
          <w:numId w:val="1"/>
        </w:numPr>
        <w:spacing w:line="480" w:lineRule="auto"/>
      </w:pPr>
      <w:r>
        <w:t>I believe AI is very effective when it comes to debugging and evaluating code. Throughout this assignment,</w:t>
      </w:r>
      <w:r>
        <w:t xml:space="preserve"> I noticed that Copilot demonstrated a strong understanding of coding concepts, nuances, and best practices. For example, it identified that the except clause in the try/except statement did not specify an exception to catch, meaning it could catch all exc</w:t>
      </w:r>
      <w:r>
        <w:t>eptions and make debugging more difficult. This is an example of both a strength and a weakness. Although I did not explicitly ask Copilot to address this issue, it recognized a potential problem and suggested an improvement. At the same time, it showed th</w:t>
      </w:r>
      <w:r>
        <w:t>at AI may go beyond the scope of a request, which can be an issue when specific changes are expected. Overall, I consider AI a reliable tool for evaluating, debugging, and writing usable code, provided it is given adequate context and clear instructions. H</w:t>
      </w:r>
      <w:r>
        <w:t>owever, its suggestions should still be reviewed and tested to ensure they are appropriate and do not introduce new issues.</w:t>
      </w:r>
    </w:p>
    <w:p w:rsidR="00B70492" w:rsidRDefault="00B70492">
      <w:pPr>
        <w:pStyle w:val="ListParagraph"/>
        <w:spacing w:line="480" w:lineRule="auto"/>
      </w:pPr>
    </w:p>
    <w:p w:rsidR="00B70492" w:rsidRDefault="00B70492">
      <w:pPr>
        <w:spacing w:line="480" w:lineRule="auto"/>
      </w:pPr>
    </w:p>
    <w:sectPr w:rsidR="00B7049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7F587E">
      <w:pPr>
        <w:spacing w:after="0" w:line="240" w:lineRule="auto"/>
      </w:pPr>
      <w:r>
        <w:separator/>
      </w:r>
    </w:p>
  </w:endnote>
  <w:endnote w:type="continuationSeparator" w:id="0">
    <w:p w:rsidR="00000000" w:rsidRDefault="007F5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7F587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000000" w:rsidRDefault="007F5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050767"/>
    <w:multiLevelType w:val="multilevel"/>
    <w:tmpl w:val="44F4A5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70492"/>
    <w:rsid w:val="007F587E"/>
    <w:rsid w:val="00B7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42367A-1579-4684-B3C5-04C1ADF5D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Arial"/>
        <w:sz w:val="24"/>
        <w:szCs w:val="24"/>
        <w:lang w:val="en-US" w:eastAsia="ja-JP" w:bidi="ar-SA"/>
      </w:rPr>
    </w:rPrDefault>
    <w:pPrDefault>
      <w:pPr>
        <w:autoSpaceDN w:val="0"/>
        <w:spacing w:after="160" w:line="278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King</dc:creator>
  <dc:description/>
  <cp:lastModifiedBy>cloudconvert_3</cp:lastModifiedBy>
  <cp:revision>1</cp:revision>
  <dcterms:created xsi:type="dcterms:W3CDTF">2026-10-11T23:52:00Z</dcterms:created>
  <dcterms:modified xsi:type="dcterms:W3CDTF">2026-10-11T21:53:00Z</dcterms:modified>
</cp:coreProperties>
</file>